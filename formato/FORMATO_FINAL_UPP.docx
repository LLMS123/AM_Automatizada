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cost_interven</w:t>
                              </w:r>
                              <w:proofErr w:type="spellEnd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cost_interven</w:t>
                        </w:r>
                        <w:proofErr w:type="spellEnd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">
                  <v:imagedata r:id="rId16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fecha_siaf</w:t>
                              </w:r>
                              <w:proofErr w:type="spellEnd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fecha_nexus</w:t>
                              </w:r>
                              <w:proofErr w:type="spellEnd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fecha_siaf</w:t>
                        </w:r>
                        <w:proofErr w:type="spellEnd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fecha_nexus</w:t>
                        </w:r>
                        <w:proofErr w:type="spellEnd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D379BB" w14:textId="2E903822" w:rsidR="000F23E5" w:rsidRPr="00C5458C" w:rsidRDefault="000F23E5" w:rsidP="00C91176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tranf_remunerativas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  <w:r w:rsidR="00C91176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2D379BB" w14:textId="2E903822" w:rsidR="000F23E5" w:rsidRPr="00C5458C" w:rsidRDefault="000F23E5" w:rsidP="00C91176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tranf_remunerativas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  <w:r w:rsidR="00C91176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">
                  <v:imagedata r:id="rId18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4700E" w14:textId="74B40C45" w:rsidR="000F23E5" w:rsidRPr="00C5458C" w:rsidRDefault="000F23E5" w:rsidP="00C91176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ransf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_</w:t>
                              </w:r>
                              <w:r w:rsidR="00E908BA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materia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  <w:r w:rsidR="00C91176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3954700E" w14:textId="74B40C45" w:rsidR="000F23E5" w:rsidRPr="00C5458C" w:rsidRDefault="000F23E5" w:rsidP="00C91176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ransf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_</w:t>
                        </w:r>
                        <w:r w:rsidR="00E908BA">
                          <w:rPr>
                            <w:b/>
                            <w:color w:val="0B9CB7" w:themeColor="accent3" w:themeTint="BF"/>
                            <w:sz w:val="24"/>
                          </w:rPr>
                          <w:t>materia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  <w:r w:rsidR="00C91176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">
                  <v:imagedata r:id="rId20" o:title="" chromakey="#f4f4f6"/>
                  <v:path arrowok="t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mi_ejecutora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}}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">
                  <v:imagedata r:id="rId22" o:title="" croptop="26631f" cropbottom="19144f" cropleft="15624f" cropright="37905f" grayscale="t"/>
                  <v:path arrowok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{{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mi_ejecutora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}}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{{</w:t>
                            </w:r>
                            <w:proofErr w:type="spellStart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mi_region</w:t>
                            </w:r>
                            <w:proofErr w:type="spellEnd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}}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{{</w:t>
                      </w:r>
                      <w:proofErr w:type="spellStart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mi_region</w:t>
                      </w:r>
                      <w:proofErr w:type="spellEnd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}}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2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>{{mi_imagen}}</w:t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196E317E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0EA9608A" w14:textId="063CB01B" w:rsidR="000A7626" w:rsidRPr="00C16D26" w:rsidRDefault="00B8133A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>
            <w:rPr>
              <w:b/>
              <w:noProof/>
              <w:lang w:bidi="es-ES"/>
            </w:rPr>
            <w:fldChar w:fldCharType="begin"/>
          </w:r>
          <w:r>
            <w:rPr>
              <w:b/>
              <w:noProof/>
              <w:lang w:bidi="es-ES"/>
            </w:rPr>
            <w:instrText xml:space="preserve"> TOC \o "1-1" \h \z \u </w:instrText>
          </w:r>
          <w:r>
            <w:rPr>
              <w:b/>
              <w:noProof/>
              <w:lang w:bidi="es-ES"/>
            </w:rPr>
            <w:fldChar w:fldCharType="separate"/>
          </w:r>
          <w:r>
            <w:rPr>
              <w:bCs/>
              <w:noProof/>
              <w:lang w:bidi="es-ES"/>
            </w:rPr>
            <w:t>No se encontraron entradas de tabla de contenido.</w:t>
          </w:r>
          <w:r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  <w:bookmarkStart w:id="0" w:name="_GoBack"/>
      <w:bookmarkEnd w:id="0"/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07EDA" w14:textId="77777777" w:rsidR="0038052E" w:rsidRDefault="0038052E" w:rsidP="005A20E2">
      <w:r>
        <w:separator/>
      </w:r>
    </w:p>
    <w:p w14:paraId="041F3529" w14:textId="77777777" w:rsidR="0038052E" w:rsidRDefault="0038052E"/>
    <w:p w14:paraId="3C470FB4" w14:textId="77777777" w:rsidR="0038052E" w:rsidRDefault="0038052E" w:rsidP="009B4773"/>
    <w:p w14:paraId="0D3253DF" w14:textId="77777777" w:rsidR="0038052E" w:rsidRDefault="0038052E" w:rsidP="00513832"/>
  </w:endnote>
  <w:endnote w:type="continuationSeparator" w:id="0">
    <w:p w14:paraId="433B884D" w14:textId="77777777" w:rsidR="0038052E" w:rsidRDefault="0038052E" w:rsidP="005A20E2">
      <w:r>
        <w:continuationSeparator/>
      </w:r>
    </w:p>
    <w:p w14:paraId="5DE8B7A8" w14:textId="77777777" w:rsidR="0038052E" w:rsidRDefault="0038052E"/>
    <w:p w14:paraId="43DA7F06" w14:textId="77777777" w:rsidR="0038052E" w:rsidRDefault="0038052E" w:rsidP="009B4773"/>
    <w:p w14:paraId="3047DE99" w14:textId="77777777" w:rsidR="0038052E" w:rsidRDefault="0038052E" w:rsidP="00513832"/>
  </w:endnote>
  <w:endnote w:type="continuationNotice" w:id="1">
    <w:p w14:paraId="60611540" w14:textId="77777777" w:rsidR="0038052E" w:rsidRDefault="0038052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FAE03" w14:textId="5F1BEB4C" w:rsidR="000F23E5" w:rsidRDefault="000F23E5">
    <w:pPr>
      <w:pStyle w:val="Piedepgina"/>
    </w:pPr>
  </w:p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80685" w14:textId="19CBA524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D036C8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38052E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E91EAE" w14:textId="77777777" w:rsidR="0038052E" w:rsidRDefault="0038052E" w:rsidP="005A20E2">
      <w:r>
        <w:separator/>
      </w:r>
    </w:p>
    <w:p w14:paraId="744AE149" w14:textId="77777777" w:rsidR="0038052E" w:rsidRDefault="0038052E"/>
    <w:p w14:paraId="77B192E5" w14:textId="77777777" w:rsidR="0038052E" w:rsidRDefault="0038052E" w:rsidP="009B4773"/>
    <w:p w14:paraId="725D5240" w14:textId="77777777" w:rsidR="0038052E" w:rsidRDefault="0038052E" w:rsidP="00513832"/>
  </w:footnote>
  <w:footnote w:type="continuationSeparator" w:id="0">
    <w:p w14:paraId="296A4976" w14:textId="77777777" w:rsidR="0038052E" w:rsidRDefault="0038052E" w:rsidP="005A20E2">
      <w:r>
        <w:continuationSeparator/>
      </w:r>
    </w:p>
    <w:p w14:paraId="6D90FD98" w14:textId="77777777" w:rsidR="0038052E" w:rsidRDefault="0038052E"/>
    <w:p w14:paraId="6E5DB1BB" w14:textId="77777777" w:rsidR="0038052E" w:rsidRDefault="0038052E" w:rsidP="009B4773"/>
    <w:p w14:paraId="1B783EC2" w14:textId="77777777" w:rsidR="0038052E" w:rsidRDefault="0038052E" w:rsidP="00513832"/>
  </w:footnote>
  <w:footnote w:type="continuationNotice" w:id="1">
    <w:p w14:paraId="47FE07F7" w14:textId="77777777" w:rsidR="0038052E" w:rsidRDefault="0038052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2920A92C" wp14:editId="53A59DD4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val="es-PE" w:eastAsia="es-PE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46254"/>
    <w:multiLevelType w:val="hybridMultilevel"/>
    <w:tmpl w:val="F82413A2"/>
    <w:lvl w:ilvl="0" w:tplc="0DEEDEB4">
      <w:start w:val="1"/>
      <w:numFmt w:val="lowerRoman"/>
      <w:pStyle w:val="Listaconnmeros2"/>
      <w:lvlText w:val="%1."/>
      <w:lvlJc w:val="righ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4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3"/>
  </w:num>
  <w:num w:numId="10">
    <w:abstractNumId w:val="1"/>
  </w:num>
  <w:num w:numId="11">
    <w:abstractNumId w:val="0"/>
  </w:num>
  <w:num w:numId="12">
    <w:abstractNumId w:val="12"/>
  </w:num>
  <w:num w:numId="13">
    <w:abstractNumId w:val="9"/>
  </w:num>
  <w:num w:numId="14">
    <w:abstractNumId w:val="5"/>
  </w:num>
  <w:num w:numId="15">
    <w:abstractNumId w:val="5"/>
  </w:num>
  <w:num w:numId="16">
    <w:abstractNumId w:val="5"/>
  </w:num>
  <w:num w:numId="17">
    <w:abstractNumId w:val="10"/>
  </w:num>
  <w:num w:numId="18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S" w:vendorID="64" w:dllVersion="131078" w:nlCheck="1" w:checkStyle="0"/>
  <w:activeWritingStyle w:appName="MSWord" w:lang="es-PE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48E9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3EBA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052E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162"/>
    <w:rsid w:val="007979C9"/>
    <w:rsid w:val="007A7CE5"/>
    <w:rsid w:val="007B17C4"/>
    <w:rsid w:val="007B1F5A"/>
    <w:rsid w:val="007B3AB6"/>
    <w:rsid w:val="007B5AFF"/>
    <w:rsid w:val="007C136F"/>
    <w:rsid w:val="007C5AF4"/>
    <w:rsid w:val="007C6E78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E214A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67584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9F2ED9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18F1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8133A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91176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036C8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D3B3D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A1F1F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273EBA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967584"/>
    <w:pPr>
      <w:spacing w:before="120" w:after="18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273EBA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67584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036C8"/>
    <w:pPr>
      <w:numPr>
        <w:numId w:val="8"/>
      </w:numPr>
      <w:spacing w:before="240" w:after="240"/>
      <w:ind w:left="1080"/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0748E9"/>
    <w:pPr>
      <w:numPr>
        <w:numId w:val="18"/>
      </w:numPr>
      <w:spacing w:after="200" w:line="276" w:lineRule="auto"/>
      <w:contextualSpacing/>
    </w:pPr>
    <w:rPr>
      <w:rFonts w:eastAsia="MS Mincho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de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de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884D31-4408-4237-9F42-4B945F4E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doméstico.dotx</Template>
  <TotalTime>0</TotalTime>
  <Pages>3</Pages>
  <Words>17</Words>
  <Characters>94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2023-04-05T16:58:00Z</dcterms:created>
  <dcterms:modified xsi:type="dcterms:W3CDTF">2023-04-10T22:25:00Z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