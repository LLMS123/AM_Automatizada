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cost_interven</w:t>
                              </w:r>
                              <w:proofErr w:type="spellEnd"/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cost_interven</w:t>
                        </w:r>
                        <w:proofErr w:type="spellEnd"/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">
                  <v:imagedata r:id="rId16" o:title="" chromakey="#f4f4f6"/>
                  <v:path arrowok="t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{{</w:t>
                              </w:r>
                              <w:proofErr w:type="spellStart"/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fecha_siaf</w:t>
                              </w:r>
                              <w:proofErr w:type="spellEnd"/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}}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{{</w:t>
                              </w:r>
                              <w:proofErr w:type="spellStart"/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fecha_nexus</w:t>
                              </w:r>
                              <w:proofErr w:type="spellEnd"/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}}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{{</w:t>
                        </w:r>
                        <w:proofErr w:type="spellStart"/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fecha_siaf</w:t>
                        </w:r>
                        <w:proofErr w:type="spellEnd"/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}}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{{</w:t>
                        </w:r>
                        <w:proofErr w:type="spellStart"/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fecha_nexus</w:t>
                        </w:r>
                        <w:proofErr w:type="spellEnd"/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}}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B7064" w14:textId="731AA96C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tranf_remunerativas</w:t>
                              </w:r>
                              <w:proofErr w:type="spellEnd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22D379BB" w14:textId="052EE0D5" w:rsidR="000F23E5" w:rsidRPr="00C5458C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5BB7064" w14:textId="731AA96C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tranf_remunerativas</w:t>
                        </w:r>
                        <w:proofErr w:type="spellEnd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22D379BB" w14:textId="052EE0D5" w:rsidR="000F23E5" w:rsidRPr="00C5458C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">
                  <v:imagedata r:id="rId18" o:title="" chromakey="#f4f4f6"/>
                  <v:path arrowok="t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E5D78" w14:textId="66E699C4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ransf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_</w:t>
                              </w:r>
                              <w:r w:rsidR="00E908BA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materia</w:t>
                              </w:r>
                              <w:proofErr w:type="spellEnd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3954700E" w14:textId="1F05A5C6" w:rsidR="000F23E5" w:rsidRPr="00C5458C" w:rsidRDefault="000F23E5" w:rsidP="0011015A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0FE5D78" w14:textId="66E699C4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t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ransf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_</w:t>
                        </w:r>
                        <w:r w:rsidR="00E908BA">
                          <w:rPr>
                            <w:b/>
                            <w:color w:val="0B9CB7" w:themeColor="accent3" w:themeTint="BF"/>
                            <w:sz w:val="24"/>
                          </w:rPr>
                          <w:t>materia</w:t>
                        </w:r>
                        <w:proofErr w:type="spellEnd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3954700E" w14:textId="1F05A5C6" w:rsidR="000F23E5" w:rsidRPr="00C5458C" w:rsidRDefault="000F23E5" w:rsidP="0011015A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">
                  <v:imagedata r:id="rId20" o:title="" chromakey="#f4f4f6"/>
                  <v:path arrowok="t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mi_ejecutora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>}}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">
                  <v:imagedata r:id="rId22" o:title="" croptop="26631f" cropbottom="19144f" cropleft="15624f" cropright="37905f" grayscale="t"/>
                  <v:path arrowok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{{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mi_ejecutora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>}}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{{</w:t>
                            </w:r>
                            <w:proofErr w:type="spellStart"/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mi_region</w:t>
                            </w:r>
                            <w:proofErr w:type="spellEnd"/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}}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{{</w:t>
                      </w:r>
                      <w:proofErr w:type="spellStart"/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mi_region</w:t>
                      </w:r>
                      <w:proofErr w:type="spellEnd"/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}}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2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>{{mi_imagen}}</w:t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77777777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273EBA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273EBA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273EBA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273EBA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273EBA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854C438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  <w:bookmarkStart w:id="0" w:name="_GoBack"/>
      <w:bookmarkEnd w:id="0"/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47F218" w14:textId="77777777" w:rsidR="006B7BDA" w:rsidRDefault="006B7BDA" w:rsidP="005A20E2">
      <w:r>
        <w:separator/>
      </w:r>
    </w:p>
    <w:p w14:paraId="0A1F6BC6" w14:textId="77777777" w:rsidR="006B7BDA" w:rsidRDefault="006B7BDA"/>
    <w:p w14:paraId="7276315D" w14:textId="77777777" w:rsidR="006B7BDA" w:rsidRDefault="006B7BDA" w:rsidP="009B4773"/>
    <w:p w14:paraId="3B50C3F5" w14:textId="77777777" w:rsidR="006B7BDA" w:rsidRDefault="006B7BDA" w:rsidP="00513832"/>
  </w:endnote>
  <w:endnote w:type="continuationSeparator" w:id="0">
    <w:p w14:paraId="0517305B" w14:textId="77777777" w:rsidR="006B7BDA" w:rsidRDefault="006B7BDA" w:rsidP="005A20E2">
      <w:r>
        <w:continuationSeparator/>
      </w:r>
    </w:p>
    <w:p w14:paraId="65A6B766" w14:textId="77777777" w:rsidR="006B7BDA" w:rsidRDefault="006B7BDA"/>
    <w:p w14:paraId="47D6A191" w14:textId="77777777" w:rsidR="006B7BDA" w:rsidRDefault="006B7BDA" w:rsidP="009B4773"/>
    <w:p w14:paraId="10010588" w14:textId="77777777" w:rsidR="006B7BDA" w:rsidRDefault="006B7BDA" w:rsidP="00513832"/>
  </w:endnote>
  <w:endnote w:type="continuationNotice" w:id="1">
    <w:p w14:paraId="6A139302" w14:textId="77777777" w:rsidR="006B7BDA" w:rsidRDefault="006B7B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9169713"/>
      <w:placeholder>
        <w:docPart w:val="1B3B044843FF46ECB443A2515D7BDAE3"/>
      </w:placeholder>
      <w:temporary/>
      <w:showingPlcHdr/>
      <w15:appearance w15:val="hidden"/>
    </w:sdtPr>
    <w:sdtEndPr/>
    <w:sdtContent>
      <w:p w14:paraId="38AFAE03" w14:textId="77777777" w:rsidR="000F23E5" w:rsidRDefault="000F23E5">
        <w:pPr>
          <w:pStyle w:val="Piedepgina"/>
        </w:pPr>
        <w:r>
          <w:t>[Escriba aquí]</w:t>
        </w:r>
      </w:p>
    </w:sdtContent>
  </w:sdt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80685" w14:textId="5B45B123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273EBA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273EBA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E2BDAA" w14:textId="77777777" w:rsidR="006B7BDA" w:rsidRDefault="006B7BDA" w:rsidP="005A20E2">
      <w:r>
        <w:separator/>
      </w:r>
    </w:p>
    <w:p w14:paraId="3E92F39B" w14:textId="77777777" w:rsidR="006B7BDA" w:rsidRDefault="006B7BDA"/>
    <w:p w14:paraId="26985AC6" w14:textId="77777777" w:rsidR="006B7BDA" w:rsidRDefault="006B7BDA" w:rsidP="009B4773"/>
    <w:p w14:paraId="3DDF3320" w14:textId="77777777" w:rsidR="006B7BDA" w:rsidRDefault="006B7BDA" w:rsidP="00513832"/>
  </w:footnote>
  <w:footnote w:type="continuationSeparator" w:id="0">
    <w:p w14:paraId="76312253" w14:textId="77777777" w:rsidR="006B7BDA" w:rsidRDefault="006B7BDA" w:rsidP="005A20E2">
      <w:r>
        <w:continuationSeparator/>
      </w:r>
    </w:p>
    <w:p w14:paraId="55FECDE0" w14:textId="77777777" w:rsidR="006B7BDA" w:rsidRDefault="006B7BDA"/>
    <w:p w14:paraId="2B2CF0CE" w14:textId="77777777" w:rsidR="006B7BDA" w:rsidRDefault="006B7BDA" w:rsidP="009B4773"/>
    <w:p w14:paraId="761ECDEC" w14:textId="77777777" w:rsidR="006B7BDA" w:rsidRDefault="006B7BDA" w:rsidP="00513832"/>
  </w:footnote>
  <w:footnote w:type="continuationNotice" w:id="1">
    <w:p w14:paraId="17C24AD1" w14:textId="77777777" w:rsidR="006B7BDA" w:rsidRDefault="006B7B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2920A92C" wp14:editId="6506C42A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eastAsia="es-ES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3EBA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273EBA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273EBA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de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de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B3B044843FF46ECB443A2515D7BD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A42C4-DB12-4EF2-AC9F-B830D8732BC9}"/>
      </w:docPartPr>
      <w:docPartBody>
        <w:p w:rsidR="001354E9" w:rsidRDefault="00BB6B7E" w:rsidP="00BB6B7E">
          <w:pPr>
            <w:pStyle w:val="1B3B044843FF46ECB443A2515D7BDAE3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CAC"/>
    <w:rsid w:val="000476C3"/>
    <w:rsid w:val="00077D47"/>
    <w:rsid w:val="00081545"/>
    <w:rsid w:val="001354E9"/>
    <w:rsid w:val="00265AF4"/>
    <w:rsid w:val="00322CAC"/>
    <w:rsid w:val="00491C63"/>
    <w:rsid w:val="004B4D4C"/>
    <w:rsid w:val="004D4780"/>
    <w:rsid w:val="007C10EC"/>
    <w:rsid w:val="0085313D"/>
    <w:rsid w:val="009111B4"/>
    <w:rsid w:val="009D4A34"/>
    <w:rsid w:val="00BB6B7E"/>
    <w:rsid w:val="00E8593A"/>
    <w:rsid w:val="00E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2CAC"/>
    <w:pPr>
      <w:spacing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322CAC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paragraph" w:styleId="Listaconvieta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vietas2">
    <w:name w:val="List Bullet 2"/>
    <w:basedOn w:val="Normal"/>
    <w:uiPriority w:val="99"/>
    <w:pPr>
      <w:numPr>
        <w:numId w:val="7"/>
      </w:numPr>
      <w:spacing w:after="0" w:line="288" w:lineRule="auto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customStyle="1" w:styleId="1B3B044843FF46ECB443A2515D7BDAE3">
    <w:name w:val="1B3B044843FF46ECB443A2515D7BDAE3"/>
    <w:rsid w:val="00BB6B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1D0E4-03F4-4455-B584-C699F9390B76}">
  <ds:schemaRefs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www.w3.org/XML/1998/namespace"/>
    <ds:schemaRef ds:uri="http://purl.org/dc/elements/1.1/"/>
    <ds:schemaRef ds:uri="c6e95a51-c766-4913-b17e-55287637e04d"/>
    <ds:schemaRef ds:uri="a5b86b97-dc97-47ac-892f-c2df15e7487e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88BA79-F415-4D45-892F-9AD21E2CF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doméstico.dotx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2023-03-08T22:44:00Z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