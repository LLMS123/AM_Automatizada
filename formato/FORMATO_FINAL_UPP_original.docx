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cost_interven</w:t>
                              </w:r>
                              <w:proofErr w:type="spellEnd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cost_interven</w:t>
                        </w:r>
                        <w:proofErr w:type="spellEnd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">
                  <v:imagedata r:id="rId16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fecha_siaf</w:t>
                              </w:r>
                              <w:proofErr w:type="spellEnd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fecha_nexus</w:t>
                              </w:r>
                              <w:proofErr w:type="spellEnd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fecha_siaf</w:t>
                        </w:r>
                        <w:proofErr w:type="spellEnd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fecha_nexus</w:t>
                        </w:r>
                        <w:proofErr w:type="spellEnd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D379BB" w14:textId="2E903822" w:rsidR="000F23E5" w:rsidRPr="00C5458C" w:rsidRDefault="000F23E5" w:rsidP="00C91176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tranf_remunerativas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  <w:r w:rsidR="00C91176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2D379BB" w14:textId="2E903822" w:rsidR="000F23E5" w:rsidRPr="00C5458C" w:rsidRDefault="000F23E5" w:rsidP="00C91176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tranf_remunerativas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  <w:r w:rsidR="00C91176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">
                  <v:imagedata r:id="rId18" o:title="" chromakey="#f4f4f6"/>
                  <v:path arrowok="t"/>
                </v:shape>
                <w10:wrap anchory="page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54700E" w14:textId="74B40C45" w:rsidR="000F23E5" w:rsidRPr="00C5458C" w:rsidRDefault="000F23E5" w:rsidP="00C91176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ransf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_</w:t>
                              </w:r>
                              <w:r w:rsidR="00E908BA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materia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  <w:r w:rsidR="00C91176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3954700E" w14:textId="74B40C45" w:rsidR="000F23E5" w:rsidRPr="00C5458C" w:rsidRDefault="000F23E5" w:rsidP="00C91176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ransf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_</w:t>
                        </w:r>
                        <w:r w:rsidR="00E908BA">
                          <w:rPr>
                            <w:b/>
                            <w:color w:val="0B9CB7" w:themeColor="accent3" w:themeTint="BF"/>
                            <w:sz w:val="24"/>
                          </w:rPr>
                          <w:t>materia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  <w:r w:rsidR="00C91176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">
                  <v:imagedata r:id="rId20" o:title="" chromakey="#f4f4f6"/>
                  <v:path arrowok="t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mi_ejecutora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}}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">
                  <v:imagedata r:id="rId22" o:title="" croptop="26631f" cropbottom="19144f" cropleft="15624f" cropright="37905f" grayscale="t"/>
                  <v:path arrowok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{{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mi_ejecutora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}}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{{</w:t>
                            </w:r>
                            <w:proofErr w:type="spellStart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mi_region</w:t>
                            </w:r>
                            <w:proofErr w:type="spellEnd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}}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{{</w:t>
                      </w:r>
                      <w:proofErr w:type="spellStart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mi_region</w:t>
                      </w:r>
                      <w:proofErr w:type="spellEnd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}}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2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>{{mi_imagen}}</w:t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196E317E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F2ED9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F2ED9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F2ED9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F2ED9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F2ED9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CB6530E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  <w:bookmarkStart w:id="0" w:name="_GoBack"/>
      <w:bookmarkEnd w:id="0"/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D6FA58" w14:textId="77777777" w:rsidR="009F2ED9" w:rsidRDefault="009F2ED9" w:rsidP="005A20E2">
      <w:r>
        <w:separator/>
      </w:r>
    </w:p>
    <w:p w14:paraId="5C4EC541" w14:textId="77777777" w:rsidR="009F2ED9" w:rsidRDefault="009F2ED9"/>
    <w:p w14:paraId="54F22CCC" w14:textId="77777777" w:rsidR="009F2ED9" w:rsidRDefault="009F2ED9" w:rsidP="009B4773"/>
    <w:p w14:paraId="69AD744F" w14:textId="77777777" w:rsidR="009F2ED9" w:rsidRDefault="009F2ED9" w:rsidP="00513832"/>
  </w:endnote>
  <w:endnote w:type="continuationSeparator" w:id="0">
    <w:p w14:paraId="3568D1A1" w14:textId="77777777" w:rsidR="009F2ED9" w:rsidRDefault="009F2ED9" w:rsidP="005A20E2">
      <w:r>
        <w:continuationSeparator/>
      </w:r>
    </w:p>
    <w:p w14:paraId="113ECCCE" w14:textId="77777777" w:rsidR="009F2ED9" w:rsidRDefault="009F2ED9"/>
    <w:p w14:paraId="3143C0F8" w14:textId="77777777" w:rsidR="009F2ED9" w:rsidRDefault="009F2ED9" w:rsidP="009B4773"/>
    <w:p w14:paraId="0F4EC489" w14:textId="77777777" w:rsidR="009F2ED9" w:rsidRDefault="009F2ED9" w:rsidP="00513832"/>
  </w:endnote>
  <w:endnote w:type="continuationNotice" w:id="1">
    <w:p w14:paraId="4DD825A7" w14:textId="77777777" w:rsidR="009F2ED9" w:rsidRDefault="009F2ED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FAE03" w14:textId="5F1BEB4C" w:rsidR="000F23E5" w:rsidRDefault="000F23E5">
    <w:pPr>
      <w:pStyle w:val="Piedepgina"/>
    </w:pPr>
  </w:p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80685" w14:textId="5D15B67E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748E9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F2ED9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908C6" w14:textId="77777777" w:rsidR="009F2ED9" w:rsidRDefault="009F2ED9" w:rsidP="005A20E2">
      <w:r>
        <w:separator/>
      </w:r>
    </w:p>
    <w:p w14:paraId="6F423A4A" w14:textId="77777777" w:rsidR="009F2ED9" w:rsidRDefault="009F2ED9"/>
    <w:p w14:paraId="5AC32915" w14:textId="77777777" w:rsidR="009F2ED9" w:rsidRDefault="009F2ED9" w:rsidP="009B4773"/>
    <w:p w14:paraId="0C0C02BE" w14:textId="77777777" w:rsidR="009F2ED9" w:rsidRDefault="009F2ED9" w:rsidP="00513832"/>
  </w:footnote>
  <w:footnote w:type="continuationSeparator" w:id="0">
    <w:p w14:paraId="677EA2EB" w14:textId="77777777" w:rsidR="009F2ED9" w:rsidRDefault="009F2ED9" w:rsidP="005A20E2">
      <w:r>
        <w:continuationSeparator/>
      </w:r>
    </w:p>
    <w:p w14:paraId="003D03DE" w14:textId="77777777" w:rsidR="009F2ED9" w:rsidRDefault="009F2ED9"/>
    <w:p w14:paraId="3FC9FDBE" w14:textId="77777777" w:rsidR="009F2ED9" w:rsidRDefault="009F2ED9" w:rsidP="009B4773"/>
    <w:p w14:paraId="43182E4D" w14:textId="77777777" w:rsidR="009F2ED9" w:rsidRDefault="009F2ED9" w:rsidP="00513832"/>
  </w:footnote>
  <w:footnote w:type="continuationNotice" w:id="1">
    <w:p w14:paraId="6D4FBF5A" w14:textId="77777777" w:rsidR="009F2ED9" w:rsidRDefault="009F2ED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2920A92C" wp14:editId="53A59DD4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val="es-PE" w:eastAsia="es-PE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46254"/>
    <w:multiLevelType w:val="hybridMultilevel"/>
    <w:tmpl w:val="F82413A2"/>
    <w:lvl w:ilvl="0" w:tplc="0DEEDEB4">
      <w:start w:val="1"/>
      <w:numFmt w:val="lowerRoman"/>
      <w:pStyle w:val="Listaconnmeros2"/>
      <w:lvlText w:val="%1."/>
      <w:lvlJc w:val="righ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4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3"/>
  </w:num>
  <w:num w:numId="10">
    <w:abstractNumId w:val="1"/>
  </w:num>
  <w:num w:numId="11">
    <w:abstractNumId w:val="0"/>
  </w:num>
  <w:num w:numId="12">
    <w:abstractNumId w:val="12"/>
  </w:num>
  <w:num w:numId="13">
    <w:abstractNumId w:val="9"/>
  </w:num>
  <w:num w:numId="14">
    <w:abstractNumId w:val="5"/>
  </w:num>
  <w:num w:numId="15">
    <w:abstractNumId w:val="5"/>
  </w:num>
  <w:num w:numId="16">
    <w:abstractNumId w:val="5"/>
  </w:num>
  <w:num w:numId="17">
    <w:abstractNumId w:val="10"/>
  </w:num>
  <w:num w:numId="18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S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48E9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3EBA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162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E214A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9F2ED9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91176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273EBA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273EBA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0748E9"/>
    <w:pPr>
      <w:numPr>
        <w:numId w:val="18"/>
      </w:numPr>
      <w:spacing w:after="200" w:line="276" w:lineRule="auto"/>
      <w:contextualSpacing/>
    </w:pPr>
    <w:rPr>
      <w:rFonts w:eastAsia="MS Mincho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de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de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ABC9DC-787B-4F83-9CA7-EA031557D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doméstico.dotx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2023-04-05T16:56:00Z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